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Galatians 1:1</w:t>
      </w:r>
      <w:r>
        <w:rPr>
          <w:lang w:val="hi_IN" w:bidi="hi_IN"/>
        </w:rPr>
      </w:r>
    </w:p>
    <w:p>
      <w:pPr/>
      <w:r>
        <w:rPr>
          <w:lang w:val="hi_IN" w:bidi="hi_IN"/>
        </w:rPr>
      </w:r>
      <w:r>
        <w:rPr>
          <w:vertAlign w:val="superscript"/>
          <w:lang w:val="hi_IN" w:bidi="hi_IN"/>
        </w:rPr>
        <w:t>1</w:t>
      </w:r>
      <w:r>
        <w:rPr>
          <w:lang w:val="hi_IN" w:bidi="hi_IN"/>
        </w:rPr>
        <w:t xml:space="preserve"> पौलुस, जो—न तो मनुष्यों की ओर से और न मनुष्य के द्वारा, परन्तु यीशु मसीह और परमेश्वर पिता के द्वारा, जिसने उसे मरे हुओं में से जिलाया, प्रेरित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मेरे साथ के सब भाइयों की ओर से, गलातिया की कलीसियाओं के नाम: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पर अनुग्रह हो और परमेश्वर पिता एवं हमारे प्रभु यीशु मसीह की ओर से तुम्हें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जिसने हमारे पिता परमेश्वर की इच्छा के अनुसार, हमारे पापों के लिए अपने आप को दे दिया ताकि वह हमें वर्तमान बुरे युग से छुटकारा दिला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की महिमा युगानुयुग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आश्चर्यचकित हूँ कि तुम उस से जिसने तुमको मसीह के अनुग्रह से बुलाया इतनी जल्दी फिरकर अलग प्रकार के सुसमाचार की ओर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दूसरा सुसमाचार है ही नहीं, इसके बजाय कुछ लोग हैं जो तुम्हें घबरा देते, और मसीह के सुसमाचार को बिगाड़ना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चाहें यदि हम या स्वर्ग से कोई स्वर्गदूत भी उस सुसमाचार को छोड़ जो हमने तुम्हें सुनाया है, कोई अन्य सुसमाचार तुम्हें सुनाए, तो वह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 हमने पहले भी कहा है, और अब मैं फिर कहता हूँ कि “जो सुसमाचार तुमने ग्रहण किया है उसे छोड़ यदि कोई व्यक्ति तुम्हें कोई अन्य सुसमाचार सुनाए, तो वह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क्या मैं अब मनुष्यों को मनाता हूँ या परमेश्वर को? या क्या मैं मनुष्यों को प्रसन्न करना चाहता हूँ? यदि मैं अब भी मनुष्यों को प्रसन्न कर रहा होता, तो मैं मसीह का सेवक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हे भाइयों, मैं तुम्हें बता देता हूँ, कि जो सुसमाचार मैंने सुनाया है, वह मनुष्य के अनुसार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न तो मैंने इसे मनुष्य से पाया, और न ही मुझे यह सिखाया गया, परन्तु यह मुझे यीशु मसीह के प्रकाशन के द्वारा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तुमने यहूदी मत में मेरे पिछले चालचलन के विषय में सुना होगा, कि मैं परमेश्वर की कलीसिया पर बहुत सताता था, और मैं उसे नाश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 यहूदी मत में अपनी ही जाति के बहुत से हमउम्र लोगों से आगे बढ़ रहा था, और अपने पूर्वजों की रीतियों के प्रति और भी अधिक उत्तेजित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जिसने {मुझे} मेरी माता के गर्भ से अलग करके अपने अनुग्रह से बुलाया, जब वह प्रसन्न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अपने पुत्र को मुझमें प्रकट करे, कि मैं उसे अन्यजातियों के बीच प्रचार कर सकूँ, तो मैंने तुरन्त मांस और लहू से सम्मति न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न ही मैं यरूशलेम को उन लोगों के पास गया जो मुझसे पहले प्रेरित {थे}। इसके बजाय, मैं अरब को गया और फिर से दमिश्क को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तीन वर्ष बाद मैं कैफा से भेंट करने के लिये यरूशलेम को गया, और पन्द्रह दिन तक उसके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मैंने प्रभु के भाई, याकूब को छोड़ अन्य किसी प्रेरित को 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देखो, अब परमेश्वर के सामने जो मैं तुम्हें लिखता हूँ, मैं झूठ नहीं कहता।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मैं सीरिया और किलिकिया के क्षेत्रों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मैं यहूदिया की उन कलीसियाओं के लिये, मुख से अपरिचित था {जो} मसीह में {हैं}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वे केवल यह सुन रहे थे, कि “जो पहले हमें सताता था, वही अब उस विश्वास का प्रचार कर रहा है, जिसे पहले वह नाश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वे मेरे विषय में परमेश्वर की बड़ाई करने लगे।</w:t>
      </w:r>
      <w:r>
        <w:rPr>
          <w:lang w:val="hi_IN" w:bidi="hi_IN"/>
        </w:rPr>
      </w:r>
      <w:r>
        <w:rPr>
          <w:lang w:val="hi_IN" w:bidi="hi_IN"/>
        </w:rPr>
      </w:r>
    </w:p>
    <w:p>
      <w:pPr/>
      <w:r>
        <w:rPr>
          <w:lang w:val="hi_IN" w:bidi="hi_IN"/>
        </w:rPr>
      </w:r>
    </w:p>
    <w:p>
      <w:pPr>
        <w:pStyle w:val="Heading2"/>
      </w:pPr>
      <w:r>
        <w:rPr>
          <w:lang w:val="hi_IN" w:bidi="hi_IN"/>
        </w:rPr>
        <w:t>Galatians 2:1</w:t>
      </w:r>
      <w:r>
        <w:rPr>
          <w:lang w:val="hi_IN" w:bidi="hi_IN"/>
        </w:rPr>
      </w:r>
    </w:p>
    <w:p>
      <w:pPr/>
      <w:r>
        <w:rPr>
          <w:lang w:val="hi_IN" w:bidi="hi_IN"/>
        </w:rPr>
      </w:r>
      <w:r>
        <w:rPr>
          <w:vertAlign w:val="superscript"/>
          <w:lang w:val="hi_IN" w:bidi="hi_IN"/>
        </w:rPr>
        <w:t>1</w:t>
      </w:r>
      <w:r>
        <w:rPr>
          <w:lang w:val="hi_IN" w:bidi="hi_IN"/>
        </w:rPr>
        <w:t xml:space="preserve"> तब मैं बरनबास के साथ यरूशलेम को चौदह वर्ष बाद फिर गया, और तीतुस को भी {अपने} साथ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मैं उस प्रकाशन के अनुसार ऊपर गया, और जो सुसमाचार मैं अन्यजातियों में प्रचार करता हूँ, उसे उनके सामने रख दिया, परन्तु जो लोग महत्वपूर्ण जान पड़ते थे, उन्हें अकेले में सुनाता था, ऐसा न हो कि मेरी इस समय की भाग-दौड़ — या पिछली वाली भाग-दौड़ — व्यर्थ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तीतुस को भी, जो मेरे साथ था, यूनानी होने के कारण खतना कराने के लिये विवश नहीं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यह उन झूठे भाइयों के कारण हुआ, जो चोरी से घुस आए थे, कि उस स्वतंत्रता को जो मसीह यीशु में हमें मिली है, गुप्त रूप से भेद लेने के लिये घुस आए थे, ताकि वे हमें दास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हमने एक घड़ी के लिये भी उनके अधीन होना न चाहा, ताकि सुसमाचार की सच्चाई तुममें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उनकी ओर से जो लोग कुछ समझे जाते थे (वे पहले कैसे थे, इससे मुझे कोई फर्क नहीं पड़ता; परमेश्वर मनुष्य को मुँह देखकर स्वीकार नहीं करता) - क्योंकि, जो लोग महत्वपूर्ण जान पड़ते थे, उनसे मुझे कुछ भी नहीं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इसके विपरीत, यह देखकर कि मुझे खतनारहितों के लिये सुसमाचार का काम सौंपा गया है, जैसा कि पतरस को खतनावालों के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जिसने पतरस में खतनावालों के लिये प्रेरिताई का काम किया, उसी ने मुझमें भी अन्यजातियों के लिये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याकूब और कैफा और यूहन्ना ने जो खम्भे समझे जाते थे, जो अनुग्रह मुझे प्रदान किया गया था, उसे समझकर बरनबास और मुझे संगति का दाहिना हाथ दिया, ताकि हम अन्यजातियों के पास जाएँ, और वे खतनावालों के पास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केवल यह कि हम कंगालों को स्मरण करते रहें, और यही काम करने के लिये तो मैं भी उत्सुक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जब कैफा अन्ताकिया में आया, तो मैंने उसके मुँह पर उसका विरोध इसलिये किया, क्योंकि वह दोषी ठहरा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याकूब की ओर से कुछ लोगों के आने से पहले वह अन्यजातियों के साथ भोजन किया करता था। परन्तु जब वे आए, तो उसने खतना किए हुए लोगों के डर के मारे अपने आप को अलग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बाकी यहूदी भी उसके साथ मिल गए, यहाँ तक कि बरनबास भी उनके कपट से भटक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जब मैंने देखा कि वे सुसमाचार की सच्चाई के अनुसार ठीक रीति से नहीं चल रहे हैं, तो मैंने {उन} सब के सामने कैफा से कहा, कि “यदि तू यहूदी होकर, यहूदी के समान नहीं, बल्कि अन्यजाति के समान जीवन व्यतीत करता है, तो तू अन्यजातियों को यहूदियों के समान जीवन व्यतीत करने के लिये कैसे विवश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तो अन्यजातियों से आए हुए पापी नहीं, बल्कि जन्म से यहूदी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 यह जानकर कि कोई मनुष्य व्यवस्था के कामों से नहीं, पर केवल यीशु मसीह पर विश्वास करने के द्वारा धर्मी ठहरता है, इसलिये हमने भी मसीह यीशु पर विश्वास किया, ताकि व्यवस्था के कामों से नहीं, बल्कि मसीह पर विश्वास करके धर्मी ठहरें। क्योंकि व्यवस्था के कामों से कोई प्राणी धर्मी नहीं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यदि, मसीह में धर्मी ठहरना चाहते हुए, हम आप ही पापी {निकले}, तो क्या मसीह पाप का सेवक {है}? ऐसा कभी 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यदि मैं उन वस्तुओं को फिर से बनाऊँ जिन्हें मैंने नाश किया है, तो मैं अपने आप को अपराधी साबित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मैं, व्यवस्था के द्वारा, व्यवस्था के लिये मर गया, ताकि मैं परमेश्वर के लिये जीवित रहूँ। मैं मसीह के साथ क्रूस पर चढ़ाया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मैं अब जीवित न रहा, परन्तु मसीह मुझमें जीवित है। और जो मैं अब शरीर में जीवित हूँ, मैं उस विश्वास से जीवित हूँ जो परमेश्वर के पुत्र {पर है}, जिसने मुझसे प्रेम किया, और अपने आप को मेरे लिये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परमेश्‍वर के अनुग्रह को दरकिनार नहीं करता, क्योंकि यदि व्यवस्था के द्वारा धार्मिकता मिलती {है}, तो मसीह व्यर्थ ही मरा!”</w:t>
      </w:r>
      <w:r>
        <w:rPr>
          <w:lang w:val="hi_IN" w:bidi="hi_IN"/>
        </w:rPr>
      </w:r>
      <w:r>
        <w:rPr>
          <w:lang w:val="hi_IN" w:bidi="hi_IN"/>
        </w:rPr>
      </w:r>
    </w:p>
    <w:p>
      <w:pPr/>
      <w:r>
        <w:rPr>
          <w:lang w:val="hi_IN" w:bidi="hi_IN"/>
        </w:rPr>
      </w:r>
    </w:p>
    <w:p>
      <w:pPr>
        <w:pStyle w:val="Heading2"/>
      </w:pPr>
      <w:r>
        <w:rPr>
          <w:lang w:val="hi_IN" w:bidi="hi_IN"/>
        </w:rPr>
        <w:t>Galatians 3:1</w:t>
      </w:r>
      <w:r>
        <w:rPr>
          <w:lang w:val="hi_IN" w:bidi="hi_IN"/>
        </w:rPr>
      </w:r>
    </w:p>
    <w:p>
      <w:pPr/>
      <w:r>
        <w:rPr>
          <w:lang w:val="hi_IN" w:bidi="hi_IN"/>
        </w:rPr>
      </w:r>
      <w:r>
        <w:rPr>
          <w:vertAlign w:val="superscript"/>
          <w:lang w:val="hi_IN" w:bidi="hi_IN"/>
        </w:rPr>
        <w:t>1</w:t>
      </w:r>
      <w:r>
        <w:rPr>
          <w:lang w:val="hi_IN" w:bidi="hi_IN"/>
        </w:rPr>
        <w:t xml:space="preserve"> हे मूर्ख गलातियों! किसने तुम्हें मोहित कर लिया, जिनकी आँखों के सामने यीशु मसीह को सार्वजनिक रूप से क्रूस पर चढ़ाया {हुआ} चित्रित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तुमसे केवल यह सीखना चाहता हूँ: कि क्या तुम्हें व्यवस्था के कामों के द्वारा आत्मा प्राप्त हुआ या विश्वास की बातें सुनकर हुआ है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 इतने मूर्ख हो? कि आत्मा के द्वारा आरम्भ करके, क्या तुम अब शरीर के द्वारा समाप्त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यह वास्तव में बेकार ही था—तो क्या तुमने बेकार में ही इतनी सारी बातों का अनुभव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जो तुम्हें आत्मा देता और तुम्हारे बीच आश्चर्यकर्म करता है, तो क्या वह व्यवस्था के कामों के द्वारा {ऐसा करता है}, या विश्वास की बातें सुनने के द्वारा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अब्राहम ने “परमेश्वर पर विश्वास किया, और यह उसके लिये धार्मिकता गिना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 फिर, यह जान लो, कि जो विश्वास करने वाले हैं, वे अब्राहम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पवित्रशास्त्र ने, पहले से ही यह जानकर कि परमेश्वर अन्यजातियों को विश्वास के द्वारा धर्मी ठहराएगा, अब्राहम को पहले ही यह सुसमाचार सुना दिया, कि “तुझमें सब जातियाँ आशीष पाएँगी।”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विश्वास करने वाले लोग अब्राहम पर विश्वास करने से उसके साथ आशीष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जितने लोग व्यवस्था के काम वाले हैं, वे शाप के अधीन हैं; क्योंकि ऐसा लिखा है कि “जो लोग व्यवस्था की पुस्तक में लिखी हुई सब बातों को मानने के लिये उनका पालन नहीं करते, वे सब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यह बात स्पष्ट है कि व्यवस्था के द्वारा परमेश्‍वर के सामने कोई भी धर्मी नहीं ठहरता, क्योंकि “धर्मी जन विश्वास से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व्यवस्था तो विश्वास से नहीं है, परन्तु, “जो इन बातों का पालन करेगा वह उनमें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ने हमारे लिये शापित होकर हमें व्यवस्था के शाप से छुड़ाया—क्योंकि ऐसा लिखा है, कि “जो कोई काठ पर लटकाया जाता है, वह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ताकि अब्राहम की आशीष मसीह यीशु में अन्यजातियों के पास आ सके, जिससे कि हम विश्वास के द्वारा आत्मा की प्रतिज्ञा को ग्रहण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भाइयों, मैं मनुष्य के अनुसार बोलता हूँ। फिर भी, मनुष्य के द्वारा स्थापित वाचा को कोई भी व्यक्ति अलग नहीं करता या उसमें कुछ जोड़ता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प्रतिज्ञाएँ अब्राहम और उसके वंश को बताई गई थीं। वह यह नहीं कहता कि “वंशों को,” जैसा कि बहुतों के विषय में कहा, बल्कि एक के विषय में कि “तेरे वंश को,” जो कि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 यह कहता हूँ: कि 430 वर्ष के बाद आई व्यवस्था, उस वाचा को दरकिनार नहीं करती जिसे परमेश्वर ने पहले से उस प्रतिज्ञा को निरस्त करने के लिये स्थापित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यदि विरासत व्यवस्था से {है}, तो फिर अब {यह} प्रतिज्ञा से नहीं। परन्तु परमेश्वर ने अनुग्रहपूर्वक {इसे} अब्राहम को एक प्रतिज्ञा के द्वारा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 फिर व्यवस्था क्यों रही? इसे अपराधों के कारण जोड़ा गया था, कि जब तक वह वंश न आ जाए जिसके लिए प्रतिज्ञा की गई थी इसे स्वर्गदूतों के माध्यम से एक मध्यस्थ के हाथ से लागू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मध्यस्थ तो किसी एक का नहीं है, परन्तु परमेश्वर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क्या व्यवस्था प्रतिज्ञाओं के विरूद्ध {है}? ऐसा कभी न हो! क्योंकि यदि ऐसी योग्य व्यवस्था दी जाती जो जीवित कर सकती, {तो} व्यवस्था के द्वारा सचमुच धार्मिकता आती।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पवित्रशास्त्र ने सब बातों को कैद करके पाप के अधीन कर दिया, ताकि विश्वास करने वालों को यीशु मसीह पर विश्वास करने के द्वारा प्रतिज्ञा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विश्वास के आने से पहले हम व्यवस्था के अधीन बन्धुवाई में रखे गए थे, और उस विश्वास के आने तक जो प्रगट होनेवाला था, हम कैद में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मसीह तक पहुँचाने के लिये व्यवस्था हमारी संरक्षक बनी, कि हम विश्वास से धर्मी ठहरें।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विश्वास के आने पर, हम अब किसी संरक्षक के अधीन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तुम सब मसीह यीशु पर विश्वास करने के कारण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जितनों ने मसीह का बपतिस्मा लिया है, उन्होंने मसीह को पहन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न कोई यहूदी है, और न यूनानी, अब न कोई दास है, और न स्वतंत्र, अब न कोई पुरुष, और न स्त्री, क्योंकि तुम सब मसीह यीशु 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 यदि तुम मसीह के {हो}, तो तुम अब्राहम के वंश, और प्रतिज्ञा के अनुसार वारिस भी हो।</w:t>
      </w:r>
      <w:r>
        <w:rPr>
          <w:lang w:val="hi_IN" w:bidi="hi_IN"/>
        </w:rPr>
      </w:r>
      <w:r>
        <w:rPr>
          <w:lang w:val="hi_IN" w:bidi="hi_IN"/>
        </w:rPr>
      </w:r>
    </w:p>
    <w:p>
      <w:pPr/>
      <w:r>
        <w:rPr>
          <w:lang w:val="hi_IN" w:bidi="hi_IN"/>
        </w:rPr>
      </w:r>
    </w:p>
    <w:p>
      <w:pPr>
        <w:pStyle w:val="Heading2"/>
      </w:pPr>
      <w:r>
        <w:rPr>
          <w:lang w:val="hi_IN" w:bidi="hi_IN"/>
        </w:rPr>
        <w:t>Galatians 4:1</w:t>
      </w:r>
      <w:r>
        <w:rPr>
          <w:lang w:val="hi_IN" w:bidi="hi_IN"/>
        </w:rPr>
      </w:r>
    </w:p>
    <w:p>
      <w:pPr/>
      <w:r>
        <w:rPr>
          <w:lang w:val="hi_IN" w:bidi="hi_IN"/>
        </w:rPr>
      </w:r>
      <w:r>
        <w:rPr>
          <w:vertAlign w:val="superscript"/>
          <w:lang w:val="hi_IN" w:bidi="hi_IN"/>
        </w:rPr>
        <w:t>1</w:t>
      </w:r>
      <w:r>
        <w:rPr>
          <w:lang w:val="hi_IN" w:bidi="hi_IN"/>
        </w:rPr>
        <w:t xml:space="preserve"> अब मैं कहता हूँ, कि जिस समय तक वारिस बालक है, तब तक वह सबका स्वामी होने पर भी, दास से भिन्न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वह अपने पिता के ठहराए हुए दिन तक संरक्षकों और भण्डारियों के अधीन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जब हम बालक थे, तब हम संसार के मूल सिद्धांतों के अधीन दास बने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जब समय पूरा हुआ, तो परमेश्वर ने अपने पुत्र को भेजा, जो स्त्री से जन्मा, और व्यवस्था के अधीन उत्पन्न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ताकि वह उन लोगों को छुड़ा सके जो व्यवस्था के अधीन हैं, ताकि हमें पुत्र के रूप में गोद लिये जाने का अधिकार प्राप्त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क्योंकि तुम पुत्र हो, परमेश्वर ने अपने पुत्र के आत्मा को हमारे हृदयों में भेजा, जो “हे अब्बा, हे पिता” कहकर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अब तुम दास नहीं रहे, बल्कि पुत्र हो, और यदि पुत्र हो, तो परमेश्वर के द्वारा वारिस भी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उस समय, तुम परमेश्वर को न जानकर, उन लोगों के दास हो गए जो स्वभाव से ही देवता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अब, परमेश्वर को जान लेने के बाद, या यों कहें कि, परमेश्वर के द्वारा तुमको जान लेने के बाद, तुम दोबारा से निर्बल और निकम्मे मौलिक सिद्धांतों की ओर कैसे फिर रहे हो जिनके तुम एक बार फिर से दास बनना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दिनों और महीनों और ऋतुओं और वर्षों 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तुम्हारे लिये डरता हूँ कि कहीं ऐसा न हो कि मैंने तुम्हारे बीच में व्यर्थ परिश्रम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भाइयों, मैं तुमसे विनती करता हूँ कि जैसा मैं हूँ वैसे ही बन जाओ, क्योंकि मैं भी तुम्हारे जैसा ही {बन गया हूँ}। तुमने मुझे कोई नुकसान नहीं पहुँचाया।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तुम जानते हो कि मैंने पहले शरीर की निर्बलता के कारण तुम्हें सुसमाचार सुनाया।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तुमने मेरे शरीर में तुम्हारी परीक्षा को तुच्छ न जाना, और न ही मुझे ठुकराया, परन्तु परमेश्वर के दूत, अर्थात् मसीह यीशु के समान मेरा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फिर तुम्हारी आशीष कहाँ {है}? क्योंकि मैं तुम्हारा गवाह हूँ कि यदि हो सकता, तो तुम अपनी आँखें निकालकर भी {उन्हें} मुझे दे देते।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फिर, तुम से सच कहता हूँ, क्या मैं तुम्हारा बैरी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तुम्हारे लिये जलन रखते हैं, परन्तु भली रीति से नहीं, वे तुम्हें अलग करना चाहते हैं, कि तुम उनके लिये जलन रखो।</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भलाई के लिये हर समय उत्साही रहना अच्छा {है}, और न कि केवल उस समय जब मैं तुम्हारे साथ उपस्थित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मेरे बालकों, जब तक तुममें मसीह का रूप न बन जाए, तब तक मैं तुम्हारे साथ फिर से प्रसवपीड़ा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मैं चाहता हूँ, कि अब तुम्हारे बीच उपस्थित रहूँ, और अपना स्वर बदलूँ, क्योंकि मैं तुम्हारे विषय में उलझन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जो व्यवस्था के अधीन रहना चाहते हो, मुझसे कह दो, कि क्या तुम व्यवस्था की नहीं सुनते?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ऐसा लिखा है कि अब्राहम के दो पुत्र थे, एक दासी से और एक स्वतंत्र स्त्री 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एक तो शरीर के अनुसार दासी से उत्पन्न हुआ, परन्तु {दूसरा}, प्रतिज्ञा के द्वारा, स्वतंत्र स्त्री से उत्पन्न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 बातें दृष्टान्त के रूप में इसलिये कही जा रही हैं, क्योंकि वे स्त्रियाँ दो वाचाएँ हैं। एक सीनै पर्वत की {है}, जो दासत्व को जन्म देती है; और वह हागार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हागार तो अरब का सीनै पर्वत है, और वर्तमान यरूशलेम से मेल खाती है, क्योंकि वह अपने बालकों समेत दासत्व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ऊपर का यरूशलेम स्वतंत्र है, जो हमारी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यह लिखा है, “हे बाँझ, तू जो नहीं जनती आनन्द कर, तू {जिसे} जच्चा की पीड़ाएँ नहीं उठती; गला खोलकर जयजयकार कर, क्योंकि त्यागी हुई की सन्तान उसकी तुलना में बहुत अधिक {है} जिसके पास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हे भाइयों, तुम इसहाक के समान, प्रतिज्ञा की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जैसे उस समय, जो शरीर के अनुसार उत्पन्न हुआ था, वह आत्मा के अनुसार एक को सताता था, वैसा ही अब भी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पवित्रशास्त्र क्या कहता है? “दासी और उसके पुत्र को बाहर निकाल दे। क्योंकि दासी का पुत्र स्वतंत्र स्त्री के पुत्र के साथ उत्तराधिकारी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हे भाइयों, हम दासी की नहीं, परन्तु स्वतंत्र स्त्री की सन्तान हैं।</w:t>
      </w:r>
      <w:r>
        <w:rPr>
          <w:lang w:val="hi_IN" w:bidi="hi_IN"/>
        </w:rPr>
      </w:r>
      <w:r>
        <w:rPr>
          <w:lang w:val="hi_IN" w:bidi="hi_IN"/>
        </w:rPr>
      </w:r>
    </w:p>
    <w:p>
      <w:pPr/>
      <w:r>
        <w:rPr>
          <w:lang w:val="hi_IN" w:bidi="hi_IN"/>
        </w:rPr>
      </w:r>
    </w:p>
    <w:p>
      <w:pPr>
        <w:pStyle w:val="Heading2"/>
      </w:pPr>
      <w:r>
        <w:rPr>
          <w:lang w:val="hi_IN" w:bidi="hi_IN"/>
        </w:rPr>
        <w:t>Galatians 5:1</w:t>
      </w:r>
      <w:r>
        <w:rPr>
          <w:lang w:val="hi_IN" w:bidi="hi_IN"/>
        </w:rPr>
      </w:r>
    </w:p>
    <w:p>
      <w:pPr/>
      <w:r>
        <w:rPr>
          <w:lang w:val="hi_IN" w:bidi="hi_IN"/>
        </w:rPr>
      </w:r>
      <w:r>
        <w:rPr>
          <w:vertAlign w:val="superscript"/>
          <w:lang w:val="hi_IN" w:bidi="hi_IN"/>
        </w:rPr>
        <w:t>1</w:t>
      </w:r>
      <w:r>
        <w:rPr>
          <w:lang w:val="hi_IN" w:bidi="hi_IN"/>
        </w:rPr>
        <w:t xml:space="preserve"> मसीह ने हमें स्वतंत्रता के लिये स्वतंत्र किया है। इसलिये, दृढ़ रहो, और दोबारा दासत्व के जुए में न जुतो।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देखो, मैं पौलुस तुमसे कहता हूँ कि यदि तुम खतना कराओगे, तो मसीह से तुम्हें कुछ लाभ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मैं खतना कराने वाले हर एक मनुष्य को फिर से गवाही देता हूँ कि उसके लिये सारी व्यवस्था का पालन करना अनिवार्य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जो व्यवस्था के द्वारा धर्मी ठहरे हो, तो मसीह से अलग हो गए हो; तुम अनुग्रह से गिर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आत्मा के द्वारा, विश्वास से, हम धार्मिकता की आशा की बाट जोहते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मसीह यीशु में न तो खतना वाला और न ही खतनारहित किसी काम का है, परन्तु {केवल} विश्वास प्रेम के माध्यम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तो अच्छी तरह दौड़ रहे थे। तुम्हें किसने रोका, कि सत्य को न 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प्रोत्साहन तुम्हें बुलानेवाले की ओर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थोड़ा सा ख़मीर सारे गूँथे हुए आटे को ख़मीर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में मुझे तुम पर भरोसा है, कि तुम कोई दूसरा विचार न करोगे। परन्तु तुम्हें घबरा देने वाला व्यक्ति दण्ड भोगेगा, चाहे वह कोई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हे भाइयों, यदि मैं अब भी खतना का प्रचार करता हूँ, तो अब तक मुझे क्यों सताया जाता है? ऐसे तो क्रूस के कारण जो बाधा होती है, वह समाप्‍त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चाहता हूँ कि जो तुम्हें परेशान करते हैं वे अपने आप को भी नपुंसक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हे भाइयों, तुम स्वतंत्रता के लिये बुलाए गए हो, केवल ऐसा न हो कि यह स्वतंत्रता शरीर के लिये अवसर बने; बल्कि, प्रेम से एक दूसरे 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सारी व्यवस्था इस एक आज्ञा में ही पूरी हुई है, कि “तू अपने पड़ोसी से अपने समान प्रेम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यदि तुम एक दूसरे को दाँत से काटते और फाड़ खाते हो, तो सावधान रहो कि कहीं तुम एक दूसरे के द्वारा खा न डाले जाओ।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मैं कहता हूँ कि आत्मा के अनुसार चलो, तो तुम निश्चित रूप से शरीर की अभिलाषाएँ पूरी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शरीर की लालसा आत्मा के विरोध में, और आत्मा शरीर के विरोध में है। क्योंकि ये एक दूसरे का विरोध करते हैं, ताकि तुम वे काम न करो जो तुम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यदि तुम आत्मा के द्वारा चलाए चलते हो, तो तुम व्यवस्था के अधीन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शरीर के काम तो प्रकट हैं, जो ये हैं: व्यभिचार, अशुद्धता, दुराचार,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मूर्तिपूजा, जादू-टोना, बैर, झगड़ा, ईर्ष्या, जलजलाहट, स्वार्थी महत्त्वाकांक्षा, फूट, गुटबाजी,</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डाह, मतवालापन, मतवाला होकर जश्न मनाना, और इस प्रकार की अन्य बातें, जिनके विषय में मैं तुम्हें चेतावनी देता हूँ, जैसा कि मैंने पहले भी तुमको चिताया था, कि जो लोग ऐसे-ऐसे काम करते हैं वे परमेश्वर के राज्य के वारिस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आत्मा का फल प्रेम, आनन्द, शान्ति, धीरज, कृपा, भलाई, विश्वासयोग्यता,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नम्रता, {और} संयम है; ऐसे-ऐसे कामों के विरोध में कोई भी व्यवस्था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मसीह यीशु के लोगों ने शरीर को लालसाओं और अभिलाषाओं समेत क्रूस पर चढ़ा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हम आत्मा के द्वारा जीवन व्यतीत करते हैं, तो आत्मा के द्वारा चलें भी।</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हम घमण्ड न करें, और न एक दूसरे को उकसाएँ, और न एक दूसरे से डाह करें।</w:t>
      </w:r>
      <w:r>
        <w:rPr>
          <w:lang w:val="hi_IN" w:bidi="hi_IN"/>
        </w:rPr>
      </w:r>
      <w:r>
        <w:rPr>
          <w:lang w:val="hi_IN" w:bidi="hi_IN"/>
        </w:rPr>
      </w:r>
    </w:p>
    <w:p>
      <w:pPr/>
      <w:r>
        <w:rPr>
          <w:lang w:val="hi_IN" w:bidi="hi_IN"/>
        </w:rPr>
      </w:r>
    </w:p>
    <w:p>
      <w:pPr>
        <w:pStyle w:val="Heading2"/>
      </w:pPr>
      <w:r>
        <w:rPr>
          <w:lang w:val="hi_IN" w:bidi="hi_IN"/>
        </w:rPr>
        <w:t>Galatians 6:1</w:t>
      </w:r>
      <w:r>
        <w:rPr>
          <w:lang w:val="hi_IN" w:bidi="hi_IN"/>
        </w:rPr>
      </w:r>
    </w:p>
    <w:p>
      <w:pPr/>
      <w:r>
        <w:rPr>
          <w:lang w:val="hi_IN" w:bidi="hi_IN"/>
        </w:rPr>
      </w:r>
      <w:r>
        <w:rPr>
          <w:vertAlign w:val="superscript"/>
          <w:lang w:val="hi_IN" w:bidi="hi_IN"/>
        </w:rPr>
        <w:t>1</w:t>
      </w:r>
      <w:r>
        <w:rPr>
          <w:lang w:val="hi_IN" w:bidi="hi_IN"/>
        </w:rPr>
        <w:t xml:space="preserve"> हे भाइयों, यदि कोई मनुष्य किसी अपराध में पकड़ा भी जाए, तो तुम, जो आत्मिक लोग हो, तुम नम्रता की आत्मा के साथ ऐसों को फिर से स्थापित करो और अपना भी ध्यान रखो, कहीं ऐसा न हो कि तुम भी परीक्षा में पड़ो।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दूसरे का बोझ उठाओ, और इस प्रकार तुम मसीह की व्यवस्था 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यदि कोई {अपने आप को} कुछ न समझकर भी कुछ समझे, तो वह अपने आप को धोखा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हर एक व्यक्ति अपने ही काम को जाँचे, तब उसे किसी दूसरे पर नहीं, परन्तु अपने आप पर ही घमण्ड करने का अवसर मिलेगा।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हर एक व्यक्ति अपना-अपना बोझ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जिसे वचन सिखाया जाता है, वह सिखाने वाले के साथ सब अच्छी वस्तुओं को साझा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धोखा न खाओ। परमेश्‍वर का ठट्ठा नहीं किया जाता, क्योंकि मनुष्य जो कुछ बोएगा, वही काटेगा।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जो कोई अपने शरीर के लिये बोता है, वह शरीर के द्वारा विनाश की कटनी काटेगा। परन्तु जो कोई आत्मा के लिये बोएगा, वह आत्मा से अनन्त जीवन की कटनी काटेगा।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भलाई करने में हम निराश न हों, क्योंकि यदि हम थके नहीं तो ठीक समय पर कटनी काटेंगे।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जब कि हमारे पास समय है, तो हमें सबके साथ भलाई करनी चाहिए, परन्तु विशेषकर विश्वासी घराने के लोगों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मैंने अपने हाथ से तुम्हें कितने बड़े-बड़े अक्षरों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लोग शरीर में होकर अच्छा प्रभाव डालने की चाह रखते हैं, वे तुम्हें खतना कराने के लिए विवश करते हैं, केवल इसलिये कि मसीह यीशु के क्रूस के कारण उन पर सताव 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खतना कराने वाले भी स्वयं तो व्यवस्था पर नहीं चलते, परन्तु वे चाहते हैं कि तुम्हारा खतना किया जाए, ताकि वे तुम्हारे शरीर पर घमण्ड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ऐसा न हो कि मैं अपने प्रभु यीशु मसीह के क्रूस को छोड़ किसी विषय पर घमण्ड करूँ, जिसके द्वारा संसार मेरे लिये क्रूस पर चढ़ाया गया, और मैं संसार के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न तो खतना वाला कुछ है, न खतनारहित कुछ है, परन्तु एक नयी सृष्टि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जितने लोग इस नियम पर चलेंगे, उन पर और परमेश्वर के इस्राएल पर शान्ति और दया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से कोई मुझे परेशान न करे, क्योंकि मैं यीशु के चिन्ह अपनी देह में लिये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भाइयों, हमारे प्रभु यीशु मसीह का अनुग्रह तुम्हारी आत्मा के साथ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
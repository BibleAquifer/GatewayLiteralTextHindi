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Gateway Literal Text (Hindi)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Gateway Literal Text (Hindi)</w:t>
      </w:r>
      <w:r>
        <w:rPr>
          <w:lang w:val="hi_IN" w:bidi="hi_IN"/>
        </w:rPr>
        <w:t xml:space="preserve"> (Hindi) is based on: </w:t>
      </w:r>
      <w:r>
        <w:rPr>
          <w:lang w:val="hi_IN" w:bidi="hi_IN"/>
        </w:rPr>
        <w:t>Gateway Literal Text (Hindi)</w:t>
      </w:r>
      <w:r>
        <w:rPr>
          <w:lang w:val="hi_IN" w:bidi="hi_IN"/>
        </w:rPr>
        <w:t xml:space="preserve">, </w:t>
      </w:r>
      <w:hyperlink r:id="rId13">
        <w:r>
          <w:rPr>
            <w:lang w:val="hi_IN" w:bidi="hi_IN"/>
          </w:rPr>
          <w:rPr>
            <w:color w:val="0000EE"/>
            <w:u w:val="single"/>
          </w:rPr>
          <w:t>unfoldingWord</w:t>
        </w:r>
      </w:hyperlink>
      <w:r>
        <w:rPr>
          <w:lang w:val="hi_IN" w:bidi="hi_IN"/>
        </w:rPr>
        <w:t xml:space="preserve">, 2023, which is licensed under a </w:t>
      </w:r>
      <w:hyperlink r:id="rId14">
        <w:r>
          <w:rPr>
            <w:lang w:val="hi_IN" w:bidi="hi_IN"/>
          </w:rPr>
          <w:rPr>
            <w:color w:val="0000EE"/>
            <w:u w:val="single"/>
          </w:rPr>
          <w:t>CC BY-SA 4.0 license</w:t>
        </w:r>
      </w:hyperlink>
      <w:r>
        <w:rPr>
          <w:lang w:val="hi_IN" w:bidi="hi_IN"/>
        </w:rPr>
        <w:t>.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>This PDF version is provided under the same license.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Gateway Literal Text (Hindi)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John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</w:t>
      </w:r>
      <w:r>
        <w:rPr>
          <w:lang w:val="hi_IN" w:bidi="hi_IN"/>
        </w:rPr>
        <w:t xml:space="preserve"> प्राचीन, प्रिय गयुस को, जिससे मैं सच्चा प्रेम करता हूँ।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</w:t>
      </w:r>
      <w:r>
        <w:rPr>
          <w:lang w:val="hi_IN" w:bidi="hi_IN"/>
        </w:rPr>
        <w:t xml:space="preserve"> हे प्रिय, मैं प्रार्थना करता हूँ; कि जैसे तू आत्मिक उन्नति कर रहा है, वैसे ही तू सब बातों में उन्नति करे, और भला चंगा रहे।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3</w:t>
      </w:r>
      <w:r>
        <w:rPr>
          <w:lang w:val="hi_IN" w:bidi="hi_IN"/>
        </w:rPr>
        <w:t xml:space="preserve"> क्योंकि मैं बहुत आनन्दित हुआ, जब भाई आए और तेरे सत्य की गवाही दी, जैसे तू सत्य पर चल रहा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4</w:t>
      </w:r>
      <w:r>
        <w:rPr>
          <w:lang w:val="hi_IN" w:bidi="hi_IN"/>
        </w:rPr>
        <w:t xml:space="preserve"> मुझे इससे बढ़कर और कोई आनन्द नहीं, कि मैं सुनूँ, कि मेरे बच्चे सत्य पर चल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5</w:t>
      </w:r>
      <w:r>
        <w:rPr>
          <w:lang w:val="hi_IN" w:bidi="hi_IN"/>
        </w:rPr>
        <w:t xml:space="preserve"> हे प्रिय, तू विश्वासयोग्य कार्य कर रहा है जब कभी भी तू भाइयों के लिए काम करता है, और अजनबियों के लिए भी।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6</w:t>
      </w:r>
      <w:r>
        <w:rPr>
          <w:lang w:val="hi_IN" w:bidi="hi_IN"/>
        </w:rPr>
        <w:t xml:space="preserve"> उन्होंने कलीसिया के सामने तेरे प्रेम की गवाही दी थी। तू उन्हें उनकी यात्रा पर भली प्रकार से ऐसे विदा करना जैसे परमेश्वर के योग्य है,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7</w:t>
      </w:r>
      <w:r>
        <w:rPr>
          <w:lang w:val="hi_IN" w:bidi="hi_IN"/>
        </w:rPr>
        <w:t xml:space="preserve"> क्योंकि वे उस नाम के लिये निकले हैं, और अन्यजातियों से कुछ नहीं लेते।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8</w:t>
      </w:r>
      <w:r>
        <w:rPr>
          <w:lang w:val="hi_IN" w:bidi="hi_IN"/>
        </w:rPr>
        <w:t xml:space="preserve"> इसलिए हमें ऐसों का स्वागत करना चाहिए, जिससे हम सत्य के लिए सहकर्मी हों।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9</w:t>
      </w:r>
      <w:r>
        <w:rPr>
          <w:lang w:val="hi_IN" w:bidi="hi_IN"/>
        </w:rPr>
        <w:t xml:space="preserve"> मैंने कलीसिया को कुछ लिखा था; पर दियुत्रिफेस जो उनमें सबसे बड़ा बनना चाहता है, हमें ग्रहण नहीं करता।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10</w:t>
      </w:r>
      <w:r>
        <w:rPr>
          <w:lang w:val="hi_IN" w:bidi="hi_IN"/>
        </w:rPr>
        <w:t xml:space="preserve"> इस कारण से, जब भी मैं आऊँगा, तो उसके कामों की जो वह कर रहा है, सुधि दिलाऊँगा, दुष्ट बातों से हम पर दोष लगाता है; और इस पर भी सन्तोष न करके, भाइयों को ग्रहण नहीं करता, और जो ऐसा करना चाहते हैं, वह उन्‍हें रोकता और कलीसिया से निकाल देता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11</w:t>
      </w:r>
      <w:r>
        <w:rPr>
          <w:lang w:val="hi_IN" w:bidi="hi_IN"/>
        </w:rPr>
        <w:t xml:space="preserve"> हे प्रिय, बुराई के नहीं, पर भलाई के अनुयायी हो। जो भलाई करता है, वह परमेश्वर की ओर से है; पर जो बुराई करता है, उसने परमेश्वर को नहीं देखा।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12</w:t>
      </w:r>
      <w:r>
        <w:rPr>
          <w:lang w:val="hi_IN" w:bidi="hi_IN"/>
        </w:rPr>
        <w:t xml:space="preserve"> दिमेत्रियुस की सब के द्वारा, और स्वयं सत्य के द्वारा भी गवाही दी गई: और हम भी गवाही देते हैं, और तू जानता है, कि हमारी गवाही सच्ची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13</w:t>
      </w:r>
      <w:r>
        <w:rPr>
          <w:lang w:val="hi_IN" w:bidi="hi_IN"/>
        </w:rPr>
        <w:t xml:space="preserve"> मेरे पास तुझे लिखने को बहुत कुछ है; पर मैं तुझे स्याही और कलम से लिखना नहीं चाहता।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14</w:t>
      </w:r>
      <w:r>
        <w:rPr>
          <w:lang w:val="hi_IN" w:bidi="hi_IN"/>
        </w:rPr>
        <w:t xml:space="preserve"> पर मुझे आशा है कि तुझ से शीघ्र भेंट करूँगा: और हम मुँह से मुँह बात करेंगे: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15</w:t>
      </w:r>
      <w:r>
        <w:rPr>
          <w:lang w:val="hi_IN" w:bidi="hi_IN"/>
        </w:rPr>
        <w:t xml:space="preserve"> तुझे शान्ति मिलती रहे। मित्र तुझे नमस्कार करते हैं। मित्रों के नाम लेकर नमस्कार कर।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unfoldingword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
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Gateway Literal Text (Hindi)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Gateway Literal Text (Hindi)</w:t>
      </w:r>
      <w:r>
        <w:rPr>
          <w:lang w:val="hi_IN" w:bidi="hi_IN"/>
        </w:rPr>
        <w:t xml:space="preserve"> (Hindi) is based on: </w:t>
      </w:r>
      <w:r>
        <w:rPr>
          <w:lang w:val="hi_IN" w:bidi="hi_IN"/>
        </w:rPr>
        <w:t>Gateway Literal Text (Hindi)</w:t>
      </w:r>
      <w:r>
        <w:rPr>
          <w:lang w:val="hi_IN" w:bidi="hi_IN"/>
        </w:rPr>
        <w:t xml:space="preserve">, </w:t>
      </w:r>
      <w:hyperlink r:id="rId13">
        <w:r>
          <w:rPr>
            <w:lang w:val="hi_IN" w:bidi="hi_IN"/>
          </w:rPr>
          <w:rPr>
            <w:color w:val="0000EE"/>
            <w:u w:val="single"/>
          </w:rPr>
          <w:t>unfoldingWord</w:t>
        </w:r>
      </w:hyperlink>
      <w:r>
        <w:rPr>
          <w:lang w:val="hi_IN" w:bidi="hi_IN"/>
        </w:rPr>
        <w:t xml:space="preserve">, 2023, which is licensed under a </w:t>
      </w:r>
      <w:hyperlink r:id="rId14">
        <w:r>
          <w:rPr>
            <w:lang w:val="hi_IN" w:bidi="hi_IN"/>
          </w:rPr>
          <w:rPr>
            <w:color w:val="0000EE"/>
            <w:u w:val="single"/>
          </w:rPr>
          <w:t>CC BY-SA 4.0 license</w:t>
        </w:r>
      </w:hyperlink>
      <w:r>
        <w:rPr>
          <w:lang w:val="hi_IN" w:bidi="hi_IN"/>
        </w:rPr>
        <w:t>.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>This PDF version is provided under the same license.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Gateway Literal Text (Hindi)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Philemon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</w:t>
      </w:r>
      <w:r>
        <w:rPr>
          <w:lang w:val="hi_IN" w:bidi="hi_IN"/>
        </w:rPr>
        <w:t xml:space="preserve"> पौलुस, मसीह यीशु का बन्दी, और {हमारे} भाई तीमुथियुस की ओर से, प्रिय जन और हमारे सहकर्मी, फिलेमोन के नाम,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2</w:t>
      </w:r>
      <w:r>
        <w:rPr>
          <w:lang w:val="hi_IN" w:bidi="hi_IN"/>
        </w:rPr>
        <w:t xml:space="preserve"> और {हमारी} बहन अफफिया के नाम, और हमारे साथी योद्धा अरखिप्पुस के नाम, और तेरे घर की कलीसिया के नाम।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3</w:t>
      </w:r>
      <w:r>
        <w:rPr>
          <w:lang w:val="hi_IN" w:bidi="hi_IN"/>
        </w:rPr>
        <w:t xml:space="preserve"> तुम पर अनुग्रह हो और हमारे पिता परमेश्वर और हमारे प्रभु यीशु मसीह की ओर से शान्ति मिले।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4</w:t>
      </w:r>
      <w:r>
        <w:rPr>
          <w:lang w:val="hi_IN" w:bidi="hi_IN"/>
        </w:rPr>
        <w:t xml:space="preserve"> मैं तुझे अपनी प्रार्थनाओं में स्मरण करके, सर्वदा अपने परमेश्वर का धन्यवाद करता हूँ,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5</w:t>
      </w:r>
      <w:r>
        <w:rPr>
          <w:lang w:val="hi_IN" w:bidi="hi_IN"/>
        </w:rPr>
        <w:t xml:space="preserve"> तेरे प्रेम और उस विश्वास के विषय में सुन कर जो तुझे प्रभु यीशु पर है और सब पवित्र लोगों के लिए है,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6</w:t>
      </w:r>
      <w:r>
        <w:rPr>
          <w:lang w:val="hi_IN" w:bidi="hi_IN"/>
        </w:rPr>
        <w:t xml:space="preserve"> कि तेरे विश्वास की सहभागिता हर उस अच्छी बात के ज्ञान के माध्यम से प्रभावी हो जो मसीह के लिए हमारे मध्य में {है}।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7</w:t>
      </w:r>
      <w:r>
        <w:rPr>
          <w:lang w:val="hi_IN" w:bidi="hi_IN"/>
        </w:rPr>
        <w:t xml:space="preserve"> क्योंकि तेरे प्रेम के कारण मुझे बहुत आनन्द और शान्ति प्राप्त हुई है, क्योंकि हे भाई, तेरे द्वारा पवित्र लोगों के अन्तर्मन तरोताज़ा हो गए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8</w:t>
      </w:r>
      <w:r>
        <w:rPr>
          <w:lang w:val="hi_IN" w:bidi="hi_IN"/>
        </w:rPr>
        <w:t xml:space="preserve"> इसलिए, मसीह में तुझे आज्ञा देने के लिए बहुत हियाव रखते हुए, जिस काम को करना उचित है,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9</w:t>
      </w:r>
      <w:r>
        <w:rPr>
          <w:lang w:val="hi_IN" w:bidi="hi_IN"/>
        </w:rPr>
        <w:t xml:space="preserve"> बजाए उसके, प्रेमवश मैं तुझ से विनती करता हूँ—पौलुस, एक बूढ़ा व्यक्ति होने के नाते और जो इस समय पर मसीह यीशु का बन्दी भी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10</w:t>
      </w:r>
      <w:r>
        <w:rPr>
          <w:lang w:val="hi_IN" w:bidi="hi_IN"/>
        </w:rPr>
        <w:t xml:space="preserve"> मैं अपने बालक उनेसिमुस की ओर से तुझ से निवेदन कर रहा हूँ, जिसे मैंने {अपनी} जंजीरों में जकड़े हुए जन्माया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11</w:t>
      </w:r>
      <w:r>
        <w:rPr>
          <w:lang w:val="hi_IN" w:bidi="hi_IN"/>
        </w:rPr>
        <w:t xml:space="preserve"> बीते समय में वह तेरे लिए बेकार था, परन्तु इस समय पर वह तेरे और मेरे दोनों के लिए उपयोगी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12</w:t>
      </w:r>
      <w:r>
        <w:rPr>
          <w:lang w:val="hi_IN" w:bidi="hi_IN"/>
        </w:rPr>
        <w:t xml:space="preserve"> उसे मैंने तेरे पास वापस भेजा है—वह—जो मेरा अंदरूनी अंग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13</w:t>
      </w:r>
      <w:r>
        <w:rPr>
          <w:lang w:val="hi_IN" w:bidi="hi_IN"/>
        </w:rPr>
        <w:t xml:space="preserve"> मैंने उसे अपने साथ रखने की इच्छा की थी, ताकि वह तेरी ओर से सुसमाचार की जंजीरों में मेरी सेवा करे।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14</w:t>
      </w:r>
      <w:r>
        <w:rPr>
          <w:lang w:val="hi_IN" w:bidi="hi_IN"/>
        </w:rPr>
        <w:t xml:space="preserve"> परन्तु मैंने तेरी सहमति के बिना कुछ भी करना नहीं चाहा, ताकि तेरे भले काम मजबूरी की वजह से न हों परन्तु भली इच्‍छा के अनुसार हों।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15</w:t>
      </w:r>
      <w:r>
        <w:rPr>
          <w:lang w:val="hi_IN" w:bidi="hi_IN"/>
        </w:rPr>
        <w:t xml:space="preserve"> क्योंकि सम्भवतः इसी कारण से उसे तुझ से घड़ी भर के लिए अलग किया गया था, ताकि तू उसे सदा के लिए वापस पा ले,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16</w:t>
      </w:r>
      <w:r>
        <w:rPr>
          <w:lang w:val="hi_IN" w:bidi="hi_IN"/>
        </w:rPr>
        <w:t xml:space="preserve"> अब दास के जैसे नहीं, परन्तु दास से भी बढ़कर—एक प्रिय भाई, विशेष करके मेरे लिए, परन्तु उससे भी अधिक तेरे लिए, शरीर और प्रभु दोनों में।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17</w:t>
      </w:r>
      <w:r>
        <w:rPr>
          <w:lang w:val="hi_IN" w:bidi="hi_IN"/>
        </w:rPr>
        <w:t xml:space="preserve"> इसलिए, यदि तूने मुझे एक सहभागी के रूप में माना, तो उसे भी मेरे समान ही ग्रहण कर।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18</w:t>
      </w:r>
      <w:r>
        <w:rPr>
          <w:lang w:val="hi_IN" w:bidi="hi_IN"/>
        </w:rPr>
        <w:t xml:space="preserve"> परन्तु यदि उसने तेरे साथ गलत किया है या उस पर तेरा कुछ बकाया है, तो वह मुझ से लेना।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19</w:t>
      </w:r>
      <w:r>
        <w:rPr>
          <w:lang w:val="hi_IN" w:bidi="hi_IN"/>
        </w:rPr>
        <w:t xml:space="preserve"> मैं, पौलुस, इस बात को अपने हाथ से लिखता हूँ। मैं स्वयं वह वापस चुका दूँगा—तुझ से यह कहने की आवश्यकता नहीं कि तू स्वयं ही तुझ पर मेरा बकाया है!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20</w:t>
      </w:r>
      <w:r>
        <w:rPr>
          <w:lang w:val="hi_IN" w:bidi="hi_IN"/>
        </w:rPr>
        <w:t xml:space="preserve"> हाँ, हे भाई, क्या मैं प्रभु में तेरा लाभ उठा सकता हूँ; मसीह में मेरे अन्तर्मन को तरोताज़ा कर दे।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21</w:t>
      </w:r>
      <w:r>
        <w:rPr>
          <w:lang w:val="hi_IN" w:bidi="hi_IN"/>
        </w:rPr>
        <w:t xml:space="preserve"> तेरे आज्ञाकारी होने के विषय में भरोसा रखते हुए, मैंने यह जानते हुए तुझे लिखा कि जो मैं कह रहा हूँ तू उससे भी बढ़कर करेगा।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22</w:t>
      </w:r>
      <w:r>
        <w:rPr>
          <w:lang w:val="hi_IN" w:bidi="hi_IN"/>
        </w:rPr>
        <w:t xml:space="preserve"> परन्तु साथ ही साथ, मेरे लिए भी एक अतिथिकक्ष को तैयार कर, क्योंकि मैं आशा करता हूँ कि तेरी प्रार्थनाओं के माध्यम से मैं तेरे पास लौटा दिया जाऊँगा।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23</w:t>
      </w:r>
      <w:r>
        <w:rPr>
          <w:lang w:val="hi_IN" w:bidi="hi_IN"/>
        </w:rPr>
        <w:t xml:space="preserve"> इपफ्रास, जो मसीह यीशु में मेरे साथ बन्दी है, तुझे नमस्कार करता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24</w:t>
      </w:r>
      <w:r>
        <w:rPr>
          <w:lang w:val="hi_IN" w:bidi="hi_IN"/>
        </w:rPr>
        <w:t xml:space="preserve"> और मेरे सहकर्मी मरकुस, अरिस्तर्खुस, देमास, {और} लूका।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25</w:t>
      </w:r>
      <w:r>
        <w:rPr>
          <w:lang w:val="hi_IN" w:bidi="hi_IN"/>
        </w:rPr>
        <w:t xml:space="preserve"> हमारे प्रभु यीशु मसीह का अनुग्रह तेरी आत्मा के साथ {बना} रहे। आमीन।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unfoldingword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